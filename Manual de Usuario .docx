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A8506" w14:textId="77777777" w:rsidR="00D077E9" w:rsidRDefault="00AB02A7" w:rsidP="00D70D02">
      <w:pPr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B14F49D" wp14:editId="2DF8EF39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F1F51D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41FE1C6C" wp14:editId="4C953659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5CAA50BD" w14:textId="77777777" w:rsidTr="007E70EB">
        <w:trPr>
          <w:trHeight w:val="1907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56E1D4F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352C961" wp14:editId="6A0447EE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C00A1CA" w14:textId="77777777" w:rsidR="007E70EB" w:rsidRDefault="007E70EB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Manual de Usuario</w:t>
                                  </w:r>
                                </w:p>
                                <w:p w14:paraId="28F00D15" w14:textId="5981DD9A" w:rsidR="00D077E9" w:rsidRPr="00D86945" w:rsidRDefault="00D077E9" w:rsidP="00D077E9">
                                  <w:pPr>
                                    <w:pStyle w:val="Ttulo"/>
                                    <w:spacing w:after="0"/>
                                  </w:pPr>
                                  <w:r w:rsidRPr="00D86945">
                                    <w:rPr>
                                      <w:lang w:bidi="es-ES"/>
                                    </w:rPr>
                                    <w:t>20</w:t>
                                  </w:r>
                                  <w:r w:rsidR="007E70EB">
                                    <w:rPr>
                                      <w:lang w:bidi="es-ES"/>
                                    </w:rPr>
                                    <w:t>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352C96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 filled="f" stroked="f" strokeweight=".5pt">
                      <v:textbox>
                        <w:txbxContent>
                          <w:p w14:paraId="6C00A1CA" w14:textId="77777777" w:rsidR="007E70EB" w:rsidRDefault="007E70EB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Manual de Usuario</w:t>
                            </w:r>
                          </w:p>
                          <w:p w14:paraId="28F00D15" w14:textId="5981DD9A" w:rsidR="00D077E9" w:rsidRPr="00D86945" w:rsidRDefault="00D077E9" w:rsidP="00D077E9">
                            <w:pPr>
                              <w:pStyle w:val="Ttulo"/>
                              <w:spacing w:after="0"/>
                            </w:pPr>
                            <w:r w:rsidRPr="00D86945">
                              <w:rPr>
                                <w:lang w:bidi="es-ES"/>
                              </w:rPr>
                              <w:t>20</w:t>
                            </w:r>
                            <w:r w:rsidR="007E70EB">
                              <w:rPr>
                                <w:lang w:bidi="es-ES"/>
                              </w:rPr>
                              <w:t>22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C67295B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4148706B" wp14:editId="130D957C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929E654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457F7F7F" w14:textId="77777777" w:rsidTr="007E70EB">
        <w:trPr>
          <w:trHeight w:val="735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CE843D8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131425C5" w14:textId="77777777" w:rsidTr="007E70EB">
        <w:trPr>
          <w:trHeight w:val="245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6CDF7E38699340D5B818BAA98F5491E3"/>
              </w:placeholder>
              <w15:appearance w15:val="hidden"/>
            </w:sdtPr>
            <w:sdtEndPr/>
            <w:sdtContent>
              <w:p w14:paraId="474B16A9" w14:textId="7B2A057A"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7E70EB">
                  <w:rPr>
                    <w:rStyle w:val="SubttuloCar"/>
                    <w:b w:val="0"/>
                    <w:noProof/>
                    <w:lang w:bidi="es-ES"/>
                  </w:rPr>
                  <w:t>7 septiembre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14:paraId="26B11DF9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0B2C7D02" wp14:editId="44C469BA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AB37ED9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3D7A55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32EF9456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C1A7FE2" w14:textId="350F243F" w:rsidR="00D077E9" w:rsidRDefault="00221DDC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A703F073593D4C329A76A405BA514BD6"/>
                </w:placeholder>
                <w15:appearance w15:val="hidden"/>
              </w:sdtPr>
              <w:sdtEndPr/>
              <w:sdtContent>
                <w:r w:rsidR="007E70EB">
                  <w:rPr>
                    <w:noProof/>
                  </w:rPr>
                  <w:t>Universidad San Carlos de Guatemala</w:t>
                </w:r>
              </w:sdtContent>
            </w:sdt>
          </w:p>
          <w:p w14:paraId="0FA8D660" w14:textId="30C76E1E" w:rsidR="00D077E9" w:rsidRDefault="00D077E9" w:rsidP="00AB02A7">
            <w:pPr>
              <w:rPr>
                <w:noProof/>
              </w:rPr>
            </w:pPr>
            <w:r w:rsidRPr="00B231E5">
              <w:rPr>
                <w:noProof/>
                <w:lang w:bidi="es-ES"/>
              </w:rPr>
              <w:t xml:space="preserve">Creado por: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96C8015F6CE84F0B9D40961E653FC58E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7E70EB">
                  <w:rPr>
                    <w:noProof/>
                  </w:rPr>
                  <w:t>Jose Andres Hinestroza García</w:t>
                </w:r>
              </w:sdtContent>
            </w:sdt>
          </w:p>
          <w:p w14:paraId="6DD83855" w14:textId="037EE772" w:rsidR="007E70EB" w:rsidRDefault="007E70EB" w:rsidP="00AB02A7">
            <w:pPr>
              <w:rPr>
                <w:noProof/>
              </w:rPr>
            </w:pPr>
            <w:r>
              <w:rPr>
                <w:noProof/>
              </w:rPr>
              <w:t>Carnet: 202100316</w:t>
            </w:r>
          </w:p>
          <w:p w14:paraId="5B34C91C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06F9ADF1" w14:textId="77777777" w:rsidR="00D077E9" w:rsidRDefault="00AB02A7">
      <w:pPr>
        <w:spacing w:after="200"/>
        <w:rPr>
          <w:noProof/>
        </w:rPr>
      </w:pPr>
      <w:r w:rsidRPr="00D967AC">
        <w:rPr>
          <w:noProof/>
          <w:lang w:bidi="es-ES"/>
        </w:rPr>
        <w:drawing>
          <wp:anchor distT="0" distB="0" distL="114300" distR="114300" simplePos="0" relativeHeight="251661312" behindDoc="0" locked="0" layoutInCell="1" allowOverlap="1" wp14:anchorId="3E18E0A8" wp14:editId="5B6F6FEF">
            <wp:simplePos x="0" y="0"/>
            <wp:positionH relativeFrom="column">
              <wp:posOffset>4949190</wp:posOffset>
            </wp:positionH>
            <wp:positionV relativeFrom="paragraph">
              <wp:posOffset>7833359</wp:posOffset>
            </wp:positionV>
            <wp:extent cx="1786904" cy="561975"/>
            <wp:effectExtent l="0" t="0" r="0" b="0"/>
            <wp:wrapNone/>
            <wp:docPr id="12" name="Gráfico 201" descr="marcador-de-posición-de-logotipo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 descr="marcador-de-posición-de-logotip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303" cy="567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D261B09" wp14:editId="19E801B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1E955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27672576" w14:textId="4C285F7D" w:rsidR="0087605E" w:rsidRDefault="007E70EB" w:rsidP="007E70EB">
      <w:pPr>
        <w:pStyle w:val="Ttulo1"/>
        <w:rPr>
          <w:noProof/>
          <w:lang w:bidi="es-ES"/>
        </w:rPr>
      </w:pPr>
      <w:r>
        <w:rPr>
          <w:noProof/>
          <w:lang w:bidi="es-ES"/>
        </w:rPr>
        <w:lastRenderedPageBreak/>
        <w:t>Manual de Usuario</w:t>
      </w:r>
    </w:p>
    <w:p w14:paraId="43E416E7" w14:textId="5E750A11" w:rsidR="007E70EB" w:rsidRDefault="007E70EB" w:rsidP="007E70EB">
      <w:pPr>
        <w:pStyle w:val="Ttulo2"/>
        <w:rPr>
          <w:noProof/>
        </w:rPr>
      </w:pPr>
      <w:r>
        <w:rPr>
          <w:noProof/>
        </w:rPr>
        <w:t>About</w:t>
      </w:r>
    </w:p>
    <w:p w14:paraId="4B10059E" w14:textId="6911675B" w:rsidR="00252C13" w:rsidRPr="00252C13" w:rsidRDefault="00252C13" w:rsidP="00252C13">
      <w:r>
        <w:t xml:space="preserve">Muestra los datos de mi persona al presionar su botón, tanto como mi </w:t>
      </w:r>
      <w:proofErr w:type="gramStart"/>
      <w:r>
        <w:t>carnet</w:t>
      </w:r>
      <w:proofErr w:type="gramEnd"/>
      <w:r>
        <w:t xml:space="preserve"> como mi nombre.</w:t>
      </w:r>
    </w:p>
    <w:p w14:paraId="6DBD3902" w14:textId="0CD7A0C9" w:rsidR="007E70EB" w:rsidRDefault="00252C13" w:rsidP="00252C13">
      <w:r w:rsidRPr="00252C13">
        <w:drawing>
          <wp:inline distT="0" distB="0" distL="0" distR="0" wp14:anchorId="41B70C3D" wp14:editId="79C16F4C">
            <wp:extent cx="3000375" cy="1693353"/>
            <wp:effectExtent l="0" t="0" r="0" b="2540"/>
            <wp:docPr id="4" name="Imagen 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539" cy="170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2C13">
        <w:drawing>
          <wp:inline distT="0" distB="0" distL="0" distR="0" wp14:anchorId="58C66C61" wp14:editId="4D90CBA5">
            <wp:extent cx="3038475" cy="1698311"/>
            <wp:effectExtent l="0" t="0" r="0" b="0"/>
            <wp:docPr id="9" name="Imagen 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hat o mensaje d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6278" cy="170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0155" w14:textId="04192357" w:rsidR="00252C13" w:rsidRDefault="00252C13" w:rsidP="00252C13">
      <w:pPr>
        <w:pStyle w:val="Ttulo2"/>
      </w:pPr>
      <w:r>
        <w:t>Administrador</w:t>
      </w:r>
    </w:p>
    <w:p w14:paraId="536D828B" w14:textId="7404D4B9" w:rsidR="00252C13" w:rsidRDefault="00252C13" w:rsidP="00252C13">
      <w:r>
        <w:t xml:space="preserve">Se muestra un nuevo </w:t>
      </w:r>
      <w:proofErr w:type="gramStart"/>
      <w:r>
        <w:t>frame</w:t>
      </w:r>
      <w:proofErr w:type="gramEnd"/>
      <w:r>
        <w:t xml:space="preserve"> en el cual debe de ingresarse el usuario el cual es “administrador” y su contraseña mi carnet “202100316”.</w:t>
      </w:r>
    </w:p>
    <w:p w14:paraId="7861C341" w14:textId="5EFA2E6C" w:rsidR="00252C13" w:rsidRDefault="00252C13" w:rsidP="00252C13">
      <w:pPr>
        <w:jc w:val="center"/>
      </w:pPr>
      <w:r w:rsidRPr="00252C13">
        <w:drawing>
          <wp:inline distT="0" distB="0" distL="0" distR="0" wp14:anchorId="153FB4FF" wp14:editId="1EA5F31B">
            <wp:extent cx="6148768" cy="3514725"/>
            <wp:effectExtent l="0" t="0" r="4445" b="0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4964" cy="352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CA8A" w14:textId="0F7D1F5B" w:rsidR="00252C13" w:rsidRDefault="00252C13" w:rsidP="00252C13">
      <w:r>
        <w:t>Además, cuenta con dos botones en el cual se podrá regresar al menú principal o bien acceder a los que es el menú de administrador</w:t>
      </w:r>
    </w:p>
    <w:p w14:paraId="4FE07D2E" w14:textId="722F2F1D" w:rsidR="00252C13" w:rsidRDefault="00252C13" w:rsidP="00252C13"/>
    <w:p w14:paraId="172F70D6" w14:textId="12087A9E" w:rsidR="00252C13" w:rsidRDefault="00252C13" w:rsidP="00252C13"/>
    <w:p w14:paraId="6A54ADB4" w14:textId="4D98B5F8" w:rsidR="00252C13" w:rsidRDefault="00252C13" w:rsidP="00252C13"/>
    <w:p w14:paraId="7689D44A" w14:textId="23E6655D" w:rsidR="00252C13" w:rsidRDefault="00252C13" w:rsidP="00252C13">
      <w:pPr>
        <w:pStyle w:val="Ttulo2"/>
      </w:pPr>
      <w:r>
        <w:lastRenderedPageBreak/>
        <w:t>MenuAdmin</w:t>
      </w:r>
    </w:p>
    <w:p w14:paraId="58CB5C34" w14:textId="361F10C4" w:rsidR="00252C13" w:rsidRPr="00252C13" w:rsidRDefault="00252C13" w:rsidP="00252C13">
      <w:r>
        <w:t xml:space="preserve">En el se despliega diferentes botones con los cuales podemos acceder a los diferentes frames los cuales se representa, </w:t>
      </w:r>
      <w:r w:rsidR="005D66C5">
        <w:t xml:space="preserve">donde podemos registrar a un cliente, crear una cuenta, hasta 5 cuentas, por cliente, transferencias, depósitos, pago de servicios, ver cuentas o ver el historial de todas las transacciones. </w:t>
      </w:r>
    </w:p>
    <w:p w14:paraId="60A9B4AB" w14:textId="7E897275" w:rsidR="00252C13" w:rsidRDefault="00252C13" w:rsidP="005D66C5">
      <w:pPr>
        <w:jc w:val="center"/>
      </w:pPr>
      <w:r w:rsidRPr="00252C13">
        <w:drawing>
          <wp:inline distT="0" distB="0" distL="0" distR="0" wp14:anchorId="4165023F" wp14:editId="481A67D9">
            <wp:extent cx="5924550" cy="2861899"/>
            <wp:effectExtent l="0" t="0" r="0" b="0"/>
            <wp:docPr id="11" name="Imagen 1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685" cy="28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F3FA" w14:textId="77777777" w:rsidR="005D66C5" w:rsidRDefault="005D66C5" w:rsidP="005D66C5">
      <w:pPr>
        <w:jc w:val="center"/>
      </w:pPr>
    </w:p>
    <w:p w14:paraId="2B2D73B8" w14:textId="5EB4B93A" w:rsidR="005D66C5" w:rsidRDefault="005D66C5" w:rsidP="005D66C5">
      <w:pPr>
        <w:pStyle w:val="Ttulo2"/>
      </w:pPr>
      <w:r>
        <w:t xml:space="preserve">RegistrarCliente </w:t>
      </w:r>
    </w:p>
    <w:p w14:paraId="5632C634" w14:textId="440DF1D4" w:rsidR="005D66C5" w:rsidRDefault="005D66C5" w:rsidP="005D66C5">
      <w:r>
        <w:t xml:space="preserve">En ella se despliega un nuevo </w:t>
      </w:r>
      <w:proofErr w:type="gramStart"/>
      <w:r>
        <w:t>frame</w:t>
      </w:r>
      <w:proofErr w:type="gramEnd"/>
      <w:r>
        <w:t xml:space="preserve">, en el cual podemos ingresar el CUI de una persona, podemos agregar un nombre y apellido, en el mismo se valida que no se repita ninguno CUI </w:t>
      </w:r>
    </w:p>
    <w:p w14:paraId="66031813" w14:textId="5C0CEECA" w:rsidR="005D66C5" w:rsidRDefault="005D66C5" w:rsidP="005D66C5">
      <w:pPr>
        <w:jc w:val="center"/>
      </w:pPr>
      <w:r w:rsidRPr="005D66C5">
        <w:drawing>
          <wp:inline distT="0" distB="0" distL="0" distR="0" wp14:anchorId="6B2C85EB" wp14:editId="5A8C8666">
            <wp:extent cx="3323375" cy="2971800"/>
            <wp:effectExtent l="0" t="0" r="0" b="0"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2983" cy="298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9F42" w14:textId="45B7AC0D" w:rsidR="005D66C5" w:rsidRDefault="005D66C5" w:rsidP="005D66C5">
      <w:pPr>
        <w:jc w:val="center"/>
      </w:pPr>
    </w:p>
    <w:p w14:paraId="325038FA" w14:textId="00D05896" w:rsidR="005D66C5" w:rsidRDefault="005D66C5" w:rsidP="005D66C5">
      <w:pPr>
        <w:pStyle w:val="Ttulo2"/>
      </w:pPr>
      <w:proofErr w:type="spellStart"/>
      <w:r>
        <w:lastRenderedPageBreak/>
        <w:t>CrearCuentas</w:t>
      </w:r>
      <w:proofErr w:type="spellEnd"/>
    </w:p>
    <w:p w14:paraId="53E32EBC" w14:textId="6A622FE9" w:rsidR="005D66C5" w:rsidRPr="005D66C5" w:rsidRDefault="005D66C5" w:rsidP="005D66C5">
      <w:r>
        <w:t xml:space="preserve">En este menú </w:t>
      </w:r>
      <w:r w:rsidR="008C6097">
        <w:t>podemos seleccionar para que cliente querremos crear una cuenta, contando con un limite de 5 cuentas por persona, en la cual solo seleccionamos la persona y posteriormente “crear cuenta”</w:t>
      </w:r>
    </w:p>
    <w:p w14:paraId="06666290" w14:textId="7974BA2A" w:rsidR="005D66C5" w:rsidRDefault="005D66C5" w:rsidP="005D66C5">
      <w:pPr>
        <w:jc w:val="center"/>
      </w:pPr>
      <w:r w:rsidRPr="005D66C5">
        <w:drawing>
          <wp:inline distT="0" distB="0" distL="0" distR="0" wp14:anchorId="614080A1" wp14:editId="679BC651">
            <wp:extent cx="5225775" cy="3028950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2422" cy="303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CB08" w14:textId="2FD4B6BB" w:rsidR="008C6097" w:rsidRDefault="008C6097" w:rsidP="008C6097">
      <w:pPr>
        <w:pStyle w:val="Ttulo2"/>
      </w:pPr>
      <w:r>
        <w:t>Transferencia</w:t>
      </w:r>
    </w:p>
    <w:p w14:paraId="0E7300D9" w14:textId="62030701" w:rsidR="008C6097" w:rsidRDefault="008C6097" w:rsidP="008C6097">
      <w:r>
        <w:t>En ella podemos realizar transferencia de una cuenta de banco a otra, o bien podemos trasferir dinero de un cliente a otro. Además de contra con validación de si la cuenta no tiene saldo o si es la misma cuenta.</w:t>
      </w:r>
    </w:p>
    <w:p w14:paraId="6D7C8C38" w14:textId="5E13F12F" w:rsidR="008C6097" w:rsidRDefault="008C6097" w:rsidP="008C6097">
      <w:r w:rsidRPr="008C6097">
        <w:drawing>
          <wp:inline distT="0" distB="0" distL="0" distR="0" wp14:anchorId="19602094" wp14:editId="21940248">
            <wp:extent cx="5838825" cy="3000879"/>
            <wp:effectExtent l="0" t="0" r="0" b="9525"/>
            <wp:docPr id="16" name="Imagen 1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3427" cy="300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7729" w14:textId="6862335D" w:rsidR="008C6097" w:rsidRDefault="008C6097" w:rsidP="008C6097"/>
    <w:p w14:paraId="1A595892" w14:textId="70A78E16" w:rsidR="008C6097" w:rsidRDefault="008C6097" w:rsidP="008C6097"/>
    <w:p w14:paraId="6702D2E8" w14:textId="2BD9EC37" w:rsidR="008C6097" w:rsidRDefault="008C6097" w:rsidP="008C6097">
      <w:pPr>
        <w:pStyle w:val="Ttulo2"/>
      </w:pPr>
      <w:r>
        <w:lastRenderedPageBreak/>
        <w:t>Deposito</w:t>
      </w:r>
    </w:p>
    <w:p w14:paraId="6247C069" w14:textId="2619EC7D" w:rsidR="008C6097" w:rsidRDefault="008C6097" w:rsidP="008C6097">
      <w:r>
        <w:t>En ella podemos realizar el deposito a una persona, a un cliente especifico, o bien a sus 5 cuentas diferentes la cual pose, la cual no puede depositarte un valor de 0 o menor a este</w:t>
      </w:r>
      <w:r w:rsidR="00221DDC">
        <w:t>.</w:t>
      </w:r>
    </w:p>
    <w:p w14:paraId="42AEADD9" w14:textId="4B9232AE" w:rsidR="008C6097" w:rsidRDefault="008C6097" w:rsidP="008C6097">
      <w:pPr>
        <w:jc w:val="center"/>
      </w:pPr>
      <w:r w:rsidRPr="008C6097">
        <w:drawing>
          <wp:inline distT="0" distB="0" distL="0" distR="0" wp14:anchorId="7D88E3D1" wp14:editId="0D2D06E6">
            <wp:extent cx="3371850" cy="3156051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5492" cy="31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1630" w14:textId="77777777" w:rsidR="00221DDC" w:rsidRDefault="00221DDC" w:rsidP="008C6097">
      <w:pPr>
        <w:jc w:val="center"/>
      </w:pPr>
    </w:p>
    <w:p w14:paraId="3954E775" w14:textId="51F310D8" w:rsidR="00221DDC" w:rsidRDefault="00221DDC" w:rsidP="00221DDC">
      <w:pPr>
        <w:pStyle w:val="Ttulo2"/>
      </w:pPr>
      <w:r>
        <w:t xml:space="preserve">Pago de Servicios </w:t>
      </w:r>
    </w:p>
    <w:p w14:paraId="74DA0D66" w14:textId="26544216" w:rsidR="00221DDC" w:rsidRDefault="00221DDC" w:rsidP="00221DDC">
      <w:r>
        <w:t>En ella podemos pagar los diferentes servicios, esta deberá contar con validación de que no se ingrese un valor 0  o menor a este. Además, como validar si este tiene saldo suficiente.</w:t>
      </w:r>
    </w:p>
    <w:p w14:paraId="09781F3C" w14:textId="655DD83B" w:rsidR="00221DDC" w:rsidRDefault="00221DDC" w:rsidP="00221DDC">
      <w:pPr>
        <w:jc w:val="center"/>
      </w:pPr>
      <w:r w:rsidRPr="00221DDC">
        <w:drawing>
          <wp:inline distT="0" distB="0" distL="0" distR="0" wp14:anchorId="3355CB3F" wp14:editId="6D761057">
            <wp:extent cx="3267075" cy="3175779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8547" cy="31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4EBC" w14:textId="29F4EADD" w:rsidR="00221DDC" w:rsidRDefault="00221DDC" w:rsidP="00221DDC">
      <w:pPr>
        <w:pStyle w:val="Ttulo2"/>
      </w:pPr>
      <w:r>
        <w:lastRenderedPageBreak/>
        <w:t>Ver Cuentas</w:t>
      </w:r>
    </w:p>
    <w:p w14:paraId="33E2E453" w14:textId="1F489C06" w:rsidR="00221DDC" w:rsidRDefault="00221DDC" w:rsidP="00221DDC">
      <w:r>
        <w:t xml:space="preserve">En ella podemos observar las diferentes cuentas la cual posee un cliente, mediante una tabla </w:t>
      </w:r>
    </w:p>
    <w:p w14:paraId="3F9659A9" w14:textId="6386BF80" w:rsidR="00221DDC" w:rsidRDefault="00221DDC" w:rsidP="00221DDC">
      <w:pPr>
        <w:jc w:val="center"/>
      </w:pPr>
      <w:r w:rsidRPr="00221DDC">
        <w:drawing>
          <wp:inline distT="0" distB="0" distL="0" distR="0" wp14:anchorId="46B69D9F" wp14:editId="53F47058">
            <wp:extent cx="4740051" cy="3429297"/>
            <wp:effectExtent l="0" t="0" r="3810" b="0"/>
            <wp:docPr id="19" name="Imagen 1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820B" w14:textId="5B22B317" w:rsidR="00221DDC" w:rsidRDefault="00221DDC" w:rsidP="00221DDC">
      <w:pPr>
        <w:jc w:val="center"/>
      </w:pPr>
    </w:p>
    <w:p w14:paraId="5D3D640D" w14:textId="77777777" w:rsidR="00221DDC" w:rsidRPr="00221DDC" w:rsidRDefault="00221DDC" w:rsidP="00221DDC">
      <w:pPr>
        <w:jc w:val="center"/>
      </w:pPr>
    </w:p>
    <w:sectPr w:rsidR="00221DDC" w:rsidRPr="00221DDC" w:rsidSect="00AB02A7">
      <w:headerReference w:type="default" r:id="rId19"/>
      <w:footerReference w:type="default" r:id="rId2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26E2F" w14:textId="77777777" w:rsidR="007E70EB" w:rsidRDefault="007E70EB">
      <w:r>
        <w:separator/>
      </w:r>
    </w:p>
    <w:p w14:paraId="2109D18D" w14:textId="77777777" w:rsidR="007E70EB" w:rsidRDefault="007E70EB"/>
  </w:endnote>
  <w:endnote w:type="continuationSeparator" w:id="0">
    <w:p w14:paraId="1B647C45" w14:textId="77777777" w:rsidR="007E70EB" w:rsidRDefault="007E70EB">
      <w:r>
        <w:continuationSeparator/>
      </w:r>
    </w:p>
    <w:p w14:paraId="790028D2" w14:textId="77777777" w:rsidR="007E70EB" w:rsidRDefault="007E70E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6666173F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7596BB27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316C9" w14:textId="77777777" w:rsidR="007E70EB" w:rsidRDefault="007E70EB">
      <w:r>
        <w:separator/>
      </w:r>
    </w:p>
    <w:p w14:paraId="5BBE0A43" w14:textId="77777777" w:rsidR="007E70EB" w:rsidRDefault="007E70EB"/>
  </w:footnote>
  <w:footnote w:type="continuationSeparator" w:id="0">
    <w:p w14:paraId="28A2AD08" w14:textId="77777777" w:rsidR="007E70EB" w:rsidRDefault="007E70EB">
      <w:r>
        <w:continuationSeparator/>
      </w:r>
    </w:p>
    <w:p w14:paraId="03D4E633" w14:textId="77777777" w:rsidR="007E70EB" w:rsidRDefault="007E70E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021D7589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B5CCC7C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3F32BCFF" w14:textId="77777777" w:rsidR="00D077E9" w:rsidRDefault="00D077E9" w:rsidP="00D077E9">
    <w:pPr>
      <w:pStyle w:val="Encabezado"/>
      <w:rPr>
        <w:noProof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0EB"/>
    <w:rsid w:val="0002482E"/>
    <w:rsid w:val="00050324"/>
    <w:rsid w:val="000747A0"/>
    <w:rsid w:val="000A0150"/>
    <w:rsid w:val="000E63C9"/>
    <w:rsid w:val="00130E9D"/>
    <w:rsid w:val="00150A6D"/>
    <w:rsid w:val="00185B35"/>
    <w:rsid w:val="001F2BC8"/>
    <w:rsid w:val="001F5F6B"/>
    <w:rsid w:val="00221DDC"/>
    <w:rsid w:val="00243EBC"/>
    <w:rsid w:val="00246A35"/>
    <w:rsid w:val="00252C13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B21A5"/>
    <w:rsid w:val="004E5FEE"/>
    <w:rsid w:val="005037F0"/>
    <w:rsid w:val="00516A86"/>
    <w:rsid w:val="005275F6"/>
    <w:rsid w:val="00572102"/>
    <w:rsid w:val="005D66C5"/>
    <w:rsid w:val="005F1BB0"/>
    <w:rsid w:val="00656C4D"/>
    <w:rsid w:val="006E5716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7E70EB"/>
    <w:rsid w:val="00862FE4"/>
    <w:rsid w:val="0086389A"/>
    <w:rsid w:val="0087605E"/>
    <w:rsid w:val="008941AE"/>
    <w:rsid w:val="008B1FEE"/>
    <w:rsid w:val="008C6097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A23AFA"/>
    <w:rsid w:val="00A31B3E"/>
    <w:rsid w:val="00A532F3"/>
    <w:rsid w:val="00A8489E"/>
    <w:rsid w:val="00AB02A7"/>
    <w:rsid w:val="00AC29F3"/>
    <w:rsid w:val="00B231E5"/>
    <w:rsid w:val="00C02B87"/>
    <w:rsid w:val="00C4086D"/>
    <w:rsid w:val="00CA1896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E8D21C1"/>
  <w15:docId w15:val="{AB20B742-22BF-4BF4-9892-808D2DA7B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7E70EB"/>
    <w:pPr>
      <w:keepNext/>
      <w:spacing w:before="240" w:after="60"/>
      <w:jc w:val="center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7E70EB"/>
    <w:pPr>
      <w:keepNext/>
      <w:spacing w:after="240" w:line="240" w:lineRule="auto"/>
      <w:outlineLvl w:val="1"/>
    </w:pPr>
    <w:rPr>
      <w:rFonts w:ascii="Arial" w:eastAsiaTheme="majorEastAsia" w:hAnsi="Arial" w:cstheme="majorBidi"/>
      <w:color w:val="002060"/>
      <w:sz w:val="4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7E70EB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7E70EB"/>
    <w:rPr>
      <w:rFonts w:ascii="Arial" w:eastAsiaTheme="majorEastAsia" w:hAnsi="Arial" w:cstheme="majorBidi"/>
      <w:b/>
      <w:color w:val="002060"/>
      <w:sz w:val="44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inestroza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CDF7E38699340D5B818BAA98F5491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339DB7-6327-418E-BBEB-60CCFB026889}"/>
      </w:docPartPr>
      <w:docPartBody>
        <w:p w:rsidR="00000000" w:rsidRDefault="00C374C7">
          <w:pPr>
            <w:pStyle w:val="6CDF7E38699340D5B818BAA98F5491E3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 w:rsidR="00000000">
            <w:rPr>
              <w:rStyle w:val="SubttuloCar"/>
              <w:lang w:bidi="es-ES"/>
            </w:rPr>
            <w:t>septiembre 7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A703F073593D4C329A76A405BA514B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8483D-83B8-4956-A2B3-FE114B203D46}"/>
      </w:docPartPr>
      <w:docPartBody>
        <w:p w:rsidR="00000000" w:rsidRDefault="00C216C4">
          <w:pPr>
            <w:pStyle w:val="A703F073593D4C329A76A405BA514BD6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96C8015F6CE84F0B9D40961E653FC5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79E441-792C-4B2E-B9A0-BBE3318752F3}"/>
      </w:docPartPr>
      <w:docPartBody>
        <w:p w:rsidR="00000000" w:rsidRDefault="00C216C4">
          <w:pPr>
            <w:pStyle w:val="96C8015F6CE84F0B9D40961E653FC58E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6CDF7E38699340D5B818BAA98F5491E3">
    <w:name w:val="6CDF7E38699340D5B818BAA98F5491E3"/>
  </w:style>
  <w:style w:type="paragraph" w:customStyle="1" w:styleId="A703F073593D4C329A76A405BA514BD6">
    <w:name w:val="A703F073593D4C329A76A405BA514BD6"/>
  </w:style>
  <w:style w:type="paragraph" w:customStyle="1" w:styleId="96C8015F6CE84F0B9D40961E653FC58E">
    <w:name w:val="96C8015F6CE84F0B9D40961E653FC58E"/>
  </w:style>
  <w:style w:type="paragraph" w:customStyle="1" w:styleId="4381722F581543EDB46B0FE7D7FB71C4">
    <w:name w:val="4381722F581543EDB46B0FE7D7FB71C4"/>
  </w:style>
  <w:style w:type="paragraph" w:customStyle="1" w:styleId="482601C8E40646B0BA3426378236EA8D">
    <w:name w:val="482601C8E40646B0BA3426378236EA8D"/>
  </w:style>
  <w:style w:type="paragraph" w:customStyle="1" w:styleId="DD45BA5D9EEC4B50898E18140B24B1D5">
    <w:name w:val="DD45BA5D9EEC4B50898E18140B24B1D5"/>
  </w:style>
  <w:style w:type="paragraph" w:customStyle="1" w:styleId="980D9664923E4AB3B409A58DF54B3FF0">
    <w:name w:val="980D9664923E4AB3B409A58DF54B3FF0"/>
  </w:style>
  <w:style w:type="paragraph" w:customStyle="1" w:styleId="FD4918BA34084C31B445920040CAAB0F">
    <w:name w:val="FD4918BA34084C31B445920040CAAB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Jose Andres Hinestroza García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27</TotalTime>
  <Pages>6</Pages>
  <Words>316</Words>
  <Characters>1738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Hinestroza</dc:creator>
  <cp:keywords/>
  <cp:lastModifiedBy>Jose Hinestroza</cp:lastModifiedBy>
  <cp:revision>1</cp:revision>
  <cp:lastPrinted>2006-08-01T17:47:00Z</cp:lastPrinted>
  <dcterms:created xsi:type="dcterms:W3CDTF">2022-09-07T07:30:00Z</dcterms:created>
  <dcterms:modified xsi:type="dcterms:W3CDTF">2022-09-07T07:57:00Z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